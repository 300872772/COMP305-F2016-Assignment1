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rFonts w:ascii="Seravek ExtraLight" w:eastAsiaTheme="majorEastAsia" w:hAnsi="Seravek ExtraLight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705259" w14:paraId="4ED54152" w14:textId="77777777">
            <w:trPr>
              <w:trHeight w:val="2880"/>
              <w:jc w:val="center"/>
            </w:trPr>
            <w:sdt>
              <w:sdtPr>
                <w:rPr>
                  <w:rFonts w:ascii="Seravek ExtraLight" w:eastAsiaTheme="majorEastAsia" w:hAnsi="Seravek ExtraLight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8"/>
                  <w:szCs w:val="28"/>
                </w:rPr>
              </w:sdtEndPr>
              <w:sdtContent>
                <w:tc>
                  <w:tcPr>
                    <w:tcW w:w="5000" w:type="pct"/>
                  </w:tcPr>
                  <w:p w14:paraId="764EF9E2" w14:textId="77777777" w:rsidR="003E1D56" w:rsidRPr="00705259" w:rsidRDefault="00442FA1" w:rsidP="00442FA1">
                    <w:pPr>
                      <w:pStyle w:val="NoSpacing"/>
                      <w:jc w:val="center"/>
                      <w:rPr>
                        <w:rFonts w:ascii="Seravek ExtraLight" w:eastAsiaTheme="majorEastAsia" w:hAnsi="Seravek ExtraLight" w:cstheme="majorBidi"/>
                        <w:caps/>
                      </w:rPr>
                    </w:pPr>
                    <w:r w:rsidRPr="00705259">
                      <w:rPr>
                        <w:rFonts w:ascii="Seravek ExtraLight" w:eastAsiaTheme="majorEastAsia" w:hAnsi="Seravek ExtraLight" w:cstheme="majorBidi"/>
                        <w:caps/>
                        <w:sz w:val="28"/>
                        <w:szCs w:val="28"/>
                      </w:rPr>
                      <w:t>MAMUN’S GAME STUDIO</w:t>
                    </w:r>
                  </w:p>
                </w:tc>
              </w:sdtContent>
            </w:sdt>
          </w:tr>
          <w:tr w:rsidR="003E1D56" w:rsidRPr="00705259" w14:paraId="0505253B" w14:textId="77777777">
            <w:trPr>
              <w:trHeight w:val="1440"/>
              <w:jc w:val="center"/>
            </w:trPr>
            <w:sdt>
              <w:sdtPr>
                <w:rPr>
                  <w:rFonts w:ascii="Seravek ExtraLight" w:hAnsi="Seravek ExtraLight"/>
                  <w:b/>
                  <w:color w:val="FF6600"/>
                  <w:sz w:val="60"/>
                  <w:szCs w:val="6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637C81E" w14:textId="77777777" w:rsidR="003E1D56" w:rsidRPr="00705259" w:rsidRDefault="00E6288B" w:rsidP="00E6288B">
                    <w:pPr>
                      <w:pStyle w:val="NoSpacing"/>
                      <w:jc w:val="center"/>
                      <w:rPr>
                        <w:rFonts w:ascii="Seravek ExtraLight" w:eastAsiaTheme="majorEastAsia" w:hAnsi="Seravek ExtraLight" w:cstheme="majorBidi"/>
                        <w:sz w:val="80"/>
                        <w:szCs w:val="80"/>
                      </w:rPr>
                    </w:pPr>
                    <w:r w:rsidRPr="00705259">
                      <w:rPr>
                        <w:rFonts w:ascii="Seravek ExtraLight" w:hAnsi="Seravek ExtraLight"/>
                        <w:b/>
                        <w:color w:val="FF6600"/>
                        <w:sz w:val="60"/>
                        <w:szCs w:val="60"/>
                        <w:lang w:val="en-US" w:eastAsia="ja-JP"/>
                      </w:rPr>
                      <w:t>FIGHT</w:t>
                    </w:r>
                    <w:r w:rsidRPr="00705259">
                      <w:rPr>
                        <w:rFonts w:ascii="Seravek ExtraLight" w:hAnsi="Seravek ExtraLight"/>
                        <w:b/>
                        <w:color w:val="FF6600"/>
                        <w:sz w:val="60"/>
                        <w:szCs w:val="60"/>
                      </w:rPr>
                      <w:t xml:space="preserve"> FOR COLORS</w:t>
                    </w:r>
                  </w:p>
                </w:tc>
              </w:sdtContent>
            </w:sdt>
          </w:tr>
          <w:tr w:rsidR="003E1D56" w:rsidRPr="00705259" w14:paraId="7E441B05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3172055A" w14:textId="23CAA823" w:rsidR="003E1D56" w:rsidRPr="00705259" w:rsidRDefault="005752EA" w:rsidP="00E6288B">
                <w:pPr>
                  <w:pStyle w:val="NoSpacing"/>
                  <w:jc w:val="center"/>
                  <w:rPr>
                    <w:rFonts w:ascii="Seravek ExtraLight" w:eastAsiaTheme="majorEastAsia" w:hAnsi="Seravek ExtraLight" w:cstheme="majorBidi"/>
                    <w:sz w:val="44"/>
                    <w:szCs w:val="44"/>
                  </w:rPr>
                </w:pPr>
                <w:r w:rsidRPr="00705259">
                  <w:rPr>
                    <w:rFonts w:ascii="Seravek ExtraLight" w:eastAsiaTheme="majorEastAsia" w:hAnsi="Seravek ExtraLight" w:cstheme="majorBidi"/>
                    <w:sz w:val="44"/>
                    <w:szCs w:val="44"/>
                  </w:rPr>
                  <w:t xml:space="preserve">A </w:t>
                </w:r>
                <w:r w:rsidR="00E6288B" w:rsidRPr="00705259">
                  <w:rPr>
                    <w:rFonts w:ascii="Seravek ExtraLight" w:eastAsiaTheme="majorEastAsia" w:hAnsi="Seravek ExtraLight" w:cstheme="majorBidi"/>
                    <w:sz w:val="44"/>
                    <w:szCs w:val="44"/>
                  </w:rPr>
                  <w:t>RETRO SHOOTER</w:t>
                </w:r>
                <w:r w:rsidR="0021130D">
                  <w:rPr>
                    <w:rFonts w:ascii="Seravek ExtraLight" w:eastAsiaTheme="majorEastAsia" w:hAnsi="Seravek ExtraLight" w:cstheme="majorBidi"/>
                    <w:sz w:val="44"/>
                    <w:szCs w:val="44"/>
                  </w:rPr>
                  <w:t xml:space="preserve"> GAME</w:t>
                </w:r>
                <w:r w:rsidR="00E6288B" w:rsidRPr="00705259">
                  <w:rPr>
                    <w:rFonts w:ascii="Seravek ExtraLight" w:eastAsiaTheme="majorEastAsia" w:hAnsi="Seravek ExtraLight" w:cstheme="majorBidi"/>
                    <w:sz w:val="44"/>
                    <w:szCs w:val="44"/>
                  </w:rPr>
                  <w:t xml:space="preserve"> </w:t>
                </w:r>
              </w:p>
            </w:tc>
          </w:tr>
          <w:tr w:rsidR="003E1D56" w:rsidRPr="00705259" w14:paraId="72D5786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5CD7A0B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06CFA8C7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678A9748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4ADA9FD0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4031D5AA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52DEB233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44672764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445F1180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0E2F441A" w14:textId="5625F5E2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  <w:color w:val="0D0D0D" w:themeColor="text1" w:themeTint="F2"/>
                    <w:sz w:val="24"/>
                    <w:szCs w:val="24"/>
                  </w:rPr>
                </w:pPr>
                <w:r w:rsidRPr="00705259">
                  <w:rPr>
                    <w:rFonts w:ascii="Seravek ExtraLight" w:hAnsi="Seravek ExtraLight"/>
                    <w:color w:val="0D0D0D" w:themeColor="text1" w:themeTint="F2"/>
                    <w:sz w:val="24"/>
                    <w:szCs w:val="24"/>
                  </w:rPr>
                  <w:t>Version #</w:t>
                </w:r>
                <w:r w:rsidR="004A463E" w:rsidRPr="00705259">
                  <w:rPr>
                    <w:rFonts w:ascii="Seravek ExtraLight" w:hAnsi="Seravek ExtraLight"/>
                    <w:color w:val="0D0D0D" w:themeColor="text1" w:themeTint="F2"/>
                    <w:sz w:val="24"/>
                    <w:szCs w:val="24"/>
                  </w:rPr>
                  <w:t>01</w:t>
                </w:r>
              </w:p>
              <w:p w14:paraId="465462CD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2E5F25A5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  <w:r w:rsidRPr="00705259">
                  <w:rPr>
                    <w:rFonts w:ascii="Seravek ExtraLight" w:hAnsi="Seravek ExtraLight"/>
                  </w:rPr>
                  <w:t xml:space="preserve">All work Copyright © </w:t>
                </w:r>
                <w:r w:rsidR="00041C8A" w:rsidRPr="00705259">
                  <w:rPr>
                    <w:rFonts w:ascii="Seravek ExtraLight" w:hAnsi="Seravek ExtraLight"/>
                  </w:rPr>
                  <w:t>2012</w:t>
                </w:r>
                <w:r w:rsidRPr="00705259">
                  <w:rPr>
                    <w:rFonts w:ascii="Seravek ExtraLight" w:hAnsi="Seravek ExtraLight"/>
                  </w:rPr>
                  <w:t xml:space="preserve"> by </w:t>
                </w:r>
                <w:r w:rsidR="003E7892" w:rsidRPr="00705259">
                  <w:rPr>
                    <w:rFonts w:ascii="Seravek ExtraLight" w:hAnsi="Seravek ExtraLight"/>
                  </w:rPr>
                  <w:t>MAMUN’S GAME STUDIO</w:t>
                </w:r>
                <w:r w:rsidRPr="00705259">
                  <w:rPr>
                    <w:rFonts w:ascii="Seravek ExtraLight" w:hAnsi="Seravek ExtraLight"/>
                  </w:rPr>
                  <w:t>.</w:t>
                </w:r>
              </w:p>
              <w:p w14:paraId="1333F63F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  <w:r w:rsidRPr="00705259">
                  <w:rPr>
                    <w:rFonts w:ascii="Seravek ExtraLight" w:hAnsi="Seravek ExtraLight"/>
                  </w:rPr>
                  <w:t>All rights reserved.</w:t>
                </w:r>
              </w:p>
              <w:p w14:paraId="4B7A976B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390FB71E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  <w:p w14:paraId="2AF0CC2C" w14:textId="77777777" w:rsidR="003E1D56" w:rsidRPr="00705259" w:rsidRDefault="003E1D56">
                <w:pPr>
                  <w:pStyle w:val="NoSpacing"/>
                  <w:jc w:val="center"/>
                  <w:rPr>
                    <w:rFonts w:ascii="Seravek ExtraLight" w:hAnsi="Seravek ExtraLight"/>
                  </w:rPr>
                </w:pPr>
              </w:p>
            </w:tc>
          </w:tr>
          <w:tr w:rsidR="003E1D56" w:rsidRPr="00705259" w14:paraId="65F861CF" w14:textId="77777777">
            <w:trPr>
              <w:trHeight w:val="360"/>
              <w:jc w:val="center"/>
            </w:trPr>
            <w:sdt>
              <w:sdtPr>
                <w:rPr>
                  <w:rFonts w:ascii="Seravek ExtraLight" w:hAnsi="Seravek ExtraLight"/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02788E51" w14:textId="77777777" w:rsidR="003E1D56" w:rsidRPr="00705259" w:rsidRDefault="003E7892" w:rsidP="003E7892">
                    <w:pPr>
                      <w:pStyle w:val="NoSpacing"/>
                      <w:jc w:val="center"/>
                      <w:rPr>
                        <w:rFonts w:ascii="Seravek ExtraLight" w:hAnsi="Seravek ExtraLight"/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705259">
                      <w:rPr>
                        <w:rFonts w:ascii="Seravek ExtraLight" w:hAnsi="Seravek ExtraLight"/>
                        <w:b/>
                        <w:bCs/>
                        <w:sz w:val="28"/>
                        <w:szCs w:val="28"/>
                        <w:u w:val="single"/>
                      </w:rPr>
                      <w:t>MD MAMUNUR RAHMAN</w:t>
                    </w:r>
                  </w:p>
                </w:tc>
              </w:sdtContent>
            </w:sdt>
          </w:tr>
          <w:tr w:rsidR="003E1D56" w:rsidRPr="00705259" w14:paraId="50EC786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4CD3EBC" w14:textId="77777777" w:rsidR="003E1D56" w:rsidRPr="00705259" w:rsidRDefault="003E1D56" w:rsidP="003E1D56">
                <w:pPr>
                  <w:pStyle w:val="NoSpacing"/>
                  <w:jc w:val="center"/>
                  <w:rPr>
                    <w:rFonts w:ascii="Seravek ExtraLight" w:hAnsi="Seravek ExtraLight"/>
                    <w:b/>
                    <w:bCs/>
                  </w:rPr>
                </w:pPr>
              </w:p>
            </w:tc>
          </w:tr>
        </w:tbl>
        <w:p w14:paraId="1AD4EE67" w14:textId="77777777" w:rsidR="003E1D56" w:rsidRPr="00705259" w:rsidRDefault="003E1D56">
          <w:pPr>
            <w:rPr>
              <w:rFonts w:ascii="Seravek ExtraLight" w:hAnsi="Seravek ExtraLight"/>
            </w:rPr>
          </w:pPr>
        </w:p>
        <w:p w14:paraId="75CAA21B" w14:textId="77777777" w:rsidR="003E1D56" w:rsidRPr="00705259" w:rsidRDefault="00021BBC">
          <w:pPr>
            <w:rPr>
              <w:rFonts w:ascii="Seravek ExtraLight" w:hAnsi="Seravek ExtraLight"/>
            </w:rPr>
          </w:pPr>
          <w:r w:rsidRPr="00705259">
            <w:rPr>
              <w:rFonts w:ascii="Seravek ExtraLight" w:hAnsi="Seravek ExtraLight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AEDF2A" wp14:editId="74B43009">
                    <wp:simplePos x="0" y="0"/>
                    <wp:positionH relativeFrom="column">
                      <wp:posOffset>2165350</wp:posOffset>
                    </wp:positionH>
                    <wp:positionV relativeFrom="paragraph">
                      <wp:posOffset>-6220460</wp:posOffset>
                    </wp:positionV>
                    <wp:extent cx="1676400" cy="1371600"/>
                    <wp:effectExtent l="0" t="0" r="25400" b="2540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76400" cy="1371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CA4093" w14:textId="77777777" w:rsidR="003F0E0E" w:rsidRPr="003E1D56" w:rsidRDefault="003F0E0E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2861B949" wp14:editId="480DEBE1">
                                      <wp:extent cx="1497847" cy="1270747"/>
                                      <wp:effectExtent l="0" t="0" r="1270" b="0"/>
                                      <wp:docPr id="7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1673" t="9950" r="7056" b="4522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00024" cy="127259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70.5pt;margin-top:-489.75pt;width:132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">
                    <v:textbox>
                      <w:txbxContent>
                        <w:p w14:paraId="68CA4093" w14:textId="77777777" w:rsidR="000F4BF5" w:rsidRPr="003E1D56" w:rsidRDefault="000F4BF5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 wp14:anchorId="2861B949" wp14:editId="480DEBE1">
                                <wp:extent cx="1497847" cy="1270747"/>
                                <wp:effectExtent l="0" t="0" r="1270" b="0"/>
                                <wp:docPr id="7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11673" t="9950" r="7056" b="4522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00024" cy="127259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705259" w14:paraId="6C778A4C" w14:textId="77777777">
            <w:tc>
              <w:tcPr>
                <w:tcW w:w="5000" w:type="pct"/>
              </w:tcPr>
              <w:p w14:paraId="79B9EAF4" w14:textId="77777777" w:rsidR="003E1D56" w:rsidRPr="00705259" w:rsidRDefault="003E7892" w:rsidP="003E7892">
                <w:pPr>
                  <w:pStyle w:val="NoSpacing"/>
                  <w:jc w:val="center"/>
                  <w:rPr>
                    <w:rFonts w:ascii="Seravek ExtraLight" w:hAnsi="Seravek ExtraLight"/>
                    <w:b/>
                    <w:sz w:val="24"/>
                    <w:szCs w:val="24"/>
                  </w:rPr>
                </w:pPr>
                <w:r w:rsidRPr="00705259">
                  <w:rPr>
                    <w:rFonts w:ascii="Seravek ExtraLight" w:hAnsi="Seravek ExtraLight"/>
                    <w:b/>
                    <w:sz w:val="24"/>
                    <w:szCs w:val="24"/>
                  </w:rPr>
                  <w:t>September 27</w:t>
                </w:r>
                <w:r w:rsidR="00021BBC" w:rsidRPr="00705259">
                  <w:rPr>
                    <w:rFonts w:ascii="Seravek ExtraLight" w:hAnsi="Seravek ExtraLight"/>
                    <w:b/>
                    <w:sz w:val="24"/>
                    <w:szCs w:val="24"/>
                    <w:vertAlign w:val="superscript"/>
                  </w:rPr>
                  <w:t>th</w:t>
                </w:r>
                <w:r w:rsidR="00021BBC" w:rsidRPr="00705259">
                  <w:rPr>
                    <w:rFonts w:ascii="Seravek ExtraLight" w:hAnsi="Seravek ExtraLight"/>
                    <w:b/>
                    <w:sz w:val="24"/>
                    <w:szCs w:val="24"/>
                  </w:rPr>
                  <w:t xml:space="preserve"> 201</w:t>
                </w:r>
                <w:r w:rsidRPr="00705259">
                  <w:rPr>
                    <w:rFonts w:ascii="Seravek ExtraLight" w:hAnsi="Seravek ExtraLight"/>
                    <w:b/>
                    <w:sz w:val="24"/>
                    <w:szCs w:val="24"/>
                  </w:rPr>
                  <w:t>6</w:t>
                </w:r>
              </w:p>
            </w:tc>
          </w:tr>
        </w:tbl>
        <w:p w14:paraId="410188F5" w14:textId="77777777" w:rsidR="003E1D56" w:rsidRPr="00705259" w:rsidRDefault="003E1D56">
          <w:pPr>
            <w:rPr>
              <w:rFonts w:ascii="Seravek ExtraLight" w:hAnsi="Seravek ExtraLight"/>
            </w:rPr>
          </w:pPr>
        </w:p>
        <w:p w14:paraId="72F008E0" w14:textId="77777777" w:rsidR="003E1D56" w:rsidRPr="00705259" w:rsidRDefault="003E1D56">
          <w:pPr>
            <w:rPr>
              <w:rFonts w:ascii="Seravek ExtraLight" w:hAnsi="Seravek ExtraLight"/>
            </w:rPr>
          </w:pPr>
          <w:r w:rsidRPr="00705259">
            <w:rPr>
              <w:rFonts w:ascii="Seravek ExtraLight" w:hAnsi="Seravek ExtraLight"/>
            </w:rPr>
            <w:br w:type="page"/>
          </w:r>
        </w:p>
      </w:sdtContent>
    </w:sdt>
    <w:p w14:paraId="7D916C76" w14:textId="77777777" w:rsidR="009A4D42" w:rsidRPr="00705259" w:rsidRDefault="009A4D42" w:rsidP="009A4D42">
      <w:pPr>
        <w:jc w:val="center"/>
        <w:rPr>
          <w:rFonts w:ascii="Seravek ExtraLight" w:hAnsi="Seravek ExtraLight"/>
          <w:b/>
          <w:sz w:val="24"/>
          <w:szCs w:val="24"/>
          <w:u w:val="single"/>
        </w:rPr>
      </w:pPr>
      <w:r w:rsidRPr="00705259">
        <w:rPr>
          <w:rFonts w:ascii="Seravek ExtraLight" w:hAnsi="Seravek ExtraLight"/>
          <w:b/>
          <w:sz w:val="24"/>
          <w:szCs w:val="24"/>
          <w:u w:val="single"/>
        </w:rPr>
        <w:lastRenderedPageBreak/>
        <w:t>Table of Contents</w:t>
      </w:r>
    </w:p>
    <w:p w14:paraId="4EFAEB12" w14:textId="77777777" w:rsidR="009A4D42" w:rsidRPr="00705259" w:rsidRDefault="009A4D42" w:rsidP="009A4D42">
      <w:pPr>
        <w:jc w:val="right"/>
        <w:rPr>
          <w:rFonts w:ascii="Seravek ExtraLight" w:hAnsi="Seravek ExtraLight"/>
          <w:sz w:val="24"/>
          <w:szCs w:val="24"/>
        </w:rPr>
      </w:pPr>
      <w:r w:rsidRPr="00705259">
        <w:rPr>
          <w:rFonts w:ascii="Seravek ExtraLight" w:hAnsi="Seravek ExtraLight"/>
          <w:sz w:val="24"/>
          <w:szCs w:val="24"/>
        </w:rPr>
        <w:t>[Your Table of Contents should go here.  Make sure that your document’s sections are hyperlinked to their corresponding pages.]</w:t>
      </w:r>
    </w:p>
    <w:p w14:paraId="0B18E34A" w14:textId="77777777" w:rsidR="009A4D42" w:rsidRPr="00705259" w:rsidRDefault="009A4D42">
      <w:pPr>
        <w:rPr>
          <w:rFonts w:ascii="Seravek ExtraLight" w:hAnsi="Seravek ExtraLight"/>
          <w:b/>
          <w:sz w:val="24"/>
          <w:szCs w:val="24"/>
          <w:u w:val="single"/>
        </w:rPr>
      </w:pPr>
      <w:r w:rsidRPr="00705259">
        <w:rPr>
          <w:rFonts w:ascii="Seravek ExtraLight" w:hAnsi="Seravek ExtraLight"/>
          <w:b/>
          <w:sz w:val="24"/>
          <w:szCs w:val="24"/>
          <w:u w:val="single"/>
        </w:rPr>
        <w:br w:type="page"/>
      </w:r>
    </w:p>
    <w:p w14:paraId="54D447E0" w14:textId="77777777" w:rsidR="00C41472" w:rsidRDefault="009A4D42" w:rsidP="009A4D42">
      <w:pPr>
        <w:jc w:val="center"/>
        <w:rPr>
          <w:rFonts w:ascii="Seravek ExtraLight" w:hAnsi="Seravek ExtraLight"/>
          <w:b/>
          <w:sz w:val="24"/>
          <w:szCs w:val="24"/>
          <w:u w:val="single"/>
        </w:rPr>
      </w:pPr>
      <w:r w:rsidRPr="00705259">
        <w:rPr>
          <w:rFonts w:ascii="Seravek ExtraLight" w:hAnsi="Seravek ExtraLight"/>
          <w:b/>
          <w:sz w:val="24"/>
          <w:szCs w:val="24"/>
          <w:u w:val="single"/>
        </w:rPr>
        <w:lastRenderedPageBreak/>
        <w:t>Version History</w:t>
      </w:r>
    </w:p>
    <w:p w14:paraId="426B884E" w14:textId="77777777" w:rsidR="001122FB" w:rsidRPr="00705259" w:rsidRDefault="001122FB" w:rsidP="009A4D42">
      <w:pPr>
        <w:jc w:val="center"/>
        <w:rPr>
          <w:rFonts w:ascii="Seravek ExtraLight" w:hAnsi="Seravek ExtraLight"/>
          <w:b/>
          <w:sz w:val="24"/>
          <w:szCs w:val="24"/>
          <w:u w:val="single"/>
        </w:rPr>
      </w:pPr>
    </w:p>
    <w:p w14:paraId="6ED64CD7" w14:textId="23A64055" w:rsidR="009A4D42" w:rsidRPr="00705259" w:rsidRDefault="00775232" w:rsidP="00775232">
      <w:pPr>
        <w:rPr>
          <w:rFonts w:ascii="Seravek ExtraLight" w:hAnsi="Seravek ExtraLight"/>
          <w:sz w:val="24"/>
          <w:szCs w:val="24"/>
        </w:rPr>
      </w:pPr>
      <w:r w:rsidRPr="00705259">
        <w:rPr>
          <w:rFonts w:ascii="Seravek ExtraLight" w:hAnsi="Seravek ExtraLight"/>
          <w:sz w:val="24"/>
          <w:szCs w:val="24"/>
        </w:rPr>
        <w:t xml:space="preserve">GitHub Link: </w:t>
      </w:r>
      <w:hyperlink r:id="rId15" w:history="1">
        <w:r w:rsidRPr="00705259">
          <w:rPr>
            <w:rStyle w:val="Hyperlink"/>
            <w:rFonts w:ascii="Seravek ExtraLight" w:hAnsi="Seravek ExtraLight"/>
            <w:sz w:val="24"/>
            <w:szCs w:val="24"/>
          </w:rPr>
          <w:t>https://github.com/300872772/COMP305-F2016-Assignment1</w:t>
        </w:r>
      </w:hyperlink>
    </w:p>
    <w:p w14:paraId="50B2B374" w14:textId="77777777" w:rsidR="00775232" w:rsidRPr="00705259" w:rsidRDefault="00775232" w:rsidP="00775232">
      <w:pPr>
        <w:rPr>
          <w:rFonts w:ascii="Seravek ExtraLight" w:hAnsi="Seravek ExtraLight"/>
          <w:sz w:val="24"/>
          <w:szCs w:val="24"/>
        </w:rPr>
      </w:pPr>
    </w:p>
    <w:p w14:paraId="0212DFEA" w14:textId="3BFEBD8B" w:rsidR="00686D09" w:rsidRPr="00705259" w:rsidRDefault="009A4D42" w:rsidP="00775232">
      <w:pPr>
        <w:rPr>
          <w:rFonts w:ascii="Seravek ExtraLight" w:hAnsi="Seravek ExtraLight"/>
          <w:sz w:val="24"/>
          <w:szCs w:val="24"/>
        </w:rPr>
      </w:pPr>
      <w:r w:rsidRPr="00705259">
        <w:rPr>
          <w:rFonts w:ascii="Seravek ExtraLight" w:hAnsi="Seravek ExtraLight"/>
          <w:sz w:val="24"/>
          <w:szCs w:val="24"/>
        </w:rPr>
        <w:br w:type="page"/>
      </w:r>
    </w:p>
    <w:p w14:paraId="2924C40A" w14:textId="77777777" w:rsidR="008C6B2D" w:rsidRPr="00705259" w:rsidRDefault="008C6B2D" w:rsidP="00686D09">
      <w:pPr>
        <w:jc w:val="right"/>
        <w:rPr>
          <w:rFonts w:ascii="Seravek ExtraLight" w:hAnsi="Seravek ExtraLight"/>
          <w:sz w:val="24"/>
          <w:szCs w:val="24"/>
          <w:u w:val="single"/>
        </w:rPr>
      </w:pPr>
    </w:p>
    <w:p w14:paraId="028177AD" w14:textId="77777777" w:rsidR="00BF4089" w:rsidRPr="00705259" w:rsidRDefault="009F6693" w:rsidP="00BF408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  <w:u w:val="single"/>
        </w:rPr>
      </w:pPr>
      <w:r w:rsidRPr="00705259">
        <w:rPr>
          <w:rFonts w:ascii="Seravek ExtraLight" w:hAnsi="Seravek ExtraLight"/>
          <w:b/>
          <w:sz w:val="24"/>
          <w:szCs w:val="24"/>
          <w:u w:val="single"/>
        </w:rPr>
        <w:t>Game Overview</w:t>
      </w:r>
      <w:r w:rsidR="00BF4089" w:rsidRPr="00705259">
        <w:rPr>
          <w:rFonts w:ascii="Seravek ExtraLight" w:hAnsi="Seravek ExtraLight"/>
          <w:b/>
          <w:sz w:val="24"/>
          <w:szCs w:val="24"/>
          <w:u w:val="single"/>
        </w:rPr>
        <w:t xml:space="preserve"> </w:t>
      </w:r>
    </w:p>
    <w:p w14:paraId="3BD8C944" w14:textId="57971316" w:rsidR="009A4D42" w:rsidRPr="00705259" w:rsidRDefault="004D5F65" w:rsidP="00BF4089">
      <w:pPr>
        <w:pStyle w:val="ListParagraph"/>
        <w:rPr>
          <w:rFonts w:ascii="Seravek ExtraLight" w:hAnsi="Seravek ExtraLight"/>
          <w:sz w:val="24"/>
          <w:szCs w:val="24"/>
        </w:rPr>
      </w:pPr>
      <w:r w:rsidRPr="00705259">
        <w:rPr>
          <w:rFonts w:ascii="Seravek ExtraLight" w:hAnsi="Seravek ExtraLight"/>
          <w:sz w:val="24"/>
          <w:szCs w:val="24"/>
        </w:rPr>
        <w:t xml:space="preserve">‘Fight For Colors’ is a simple retro side-scrolling shooter game. The player’s space ship is limited to the bottom portion of the screen. The background </w:t>
      </w:r>
      <w:r w:rsidR="00F57DC3" w:rsidRPr="00705259">
        <w:rPr>
          <w:rFonts w:ascii="Seravek ExtraLight" w:hAnsi="Seravek ExtraLight"/>
          <w:sz w:val="24"/>
          <w:szCs w:val="24"/>
        </w:rPr>
        <w:t>colourful</w:t>
      </w:r>
      <w:r w:rsidRPr="00705259">
        <w:rPr>
          <w:rFonts w:ascii="Seravek ExtraLight" w:hAnsi="Seravek ExtraLight"/>
          <w:sz w:val="24"/>
          <w:szCs w:val="24"/>
        </w:rPr>
        <w:t xml:space="preserve"> world graphic scrolls in top-down direction. The player must avoid killer Relic and grab power Relic while moves through the color world.  </w:t>
      </w:r>
    </w:p>
    <w:p w14:paraId="06AE0FFF" w14:textId="77777777" w:rsidR="00686D09" w:rsidRPr="00705259" w:rsidRDefault="00686D09" w:rsidP="00686D09">
      <w:pPr>
        <w:rPr>
          <w:rFonts w:ascii="Seravek ExtraLight" w:hAnsi="Seravek ExtraLight"/>
          <w:b/>
          <w:sz w:val="24"/>
          <w:szCs w:val="24"/>
        </w:rPr>
      </w:pPr>
    </w:p>
    <w:p w14:paraId="5EA86F65" w14:textId="77777777" w:rsidR="009F6693" w:rsidRPr="0070525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  <w:u w:val="single"/>
        </w:rPr>
      </w:pPr>
      <w:r w:rsidRPr="00705259">
        <w:rPr>
          <w:rFonts w:ascii="Seravek ExtraLight" w:hAnsi="Seravek ExtraLight"/>
          <w:b/>
          <w:sz w:val="24"/>
          <w:szCs w:val="24"/>
          <w:u w:val="single"/>
        </w:rPr>
        <w:t>Game Play Mechanics</w:t>
      </w:r>
    </w:p>
    <w:p w14:paraId="7EC653A6" w14:textId="77777777" w:rsidR="00686D09" w:rsidRPr="00705259" w:rsidRDefault="00BF4089" w:rsidP="00686D09">
      <w:pPr>
        <w:pStyle w:val="ListParagraph"/>
        <w:rPr>
          <w:rFonts w:ascii="Seravek ExtraLight" w:hAnsi="Seravek ExtraLight"/>
          <w:sz w:val="24"/>
          <w:szCs w:val="24"/>
        </w:rPr>
      </w:pPr>
      <w:r w:rsidRPr="00705259">
        <w:rPr>
          <w:rFonts w:ascii="Seravek ExtraLight" w:hAnsi="Seravek ExtraLight"/>
          <w:sz w:val="24"/>
          <w:szCs w:val="24"/>
        </w:rPr>
        <w:t>(how does your game work?)</w:t>
      </w:r>
    </w:p>
    <w:p w14:paraId="1983FEF8" w14:textId="77777777" w:rsidR="00686D09" w:rsidRPr="00705259" w:rsidRDefault="00686D09" w:rsidP="00686D09">
      <w:pPr>
        <w:rPr>
          <w:rFonts w:ascii="Seravek ExtraLight" w:hAnsi="Seravek ExtraLight"/>
          <w:b/>
          <w:sz w:val="24"/>
          <w:szCs w:val="24"/>
        </w:rPr>
      </w:pPr>
    </w:p>
    <w:p w14:paraId="77D926B7" w14:textId="77777777" w:rsidR="00BF4089" w:rsidRPr="0070525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sz w:val="24"/>
          <w:szCs w:val="24"/>
          <w:u w:val="single"/>
        </w:rPr>
      </w:pPr>
      <w:r w:rsidRPr="00705259">
        <w:rPr>
          <w:rFonts w:ascii="Seravek ExtraLight" w:hAnsi="Seravek ExtraLight"/>
          <w:b/>
          <w:sz w:val="24"/>
          <w:szCs w:val="24"/>
          <w:u w:val="single"/>
        </w:rPr>
        <w:t>Camera</w:t>
      </w:r>
      <w:r w:rsidR="003E1D34" w:rsidRPr="00705259">
        <w:rPr>
          <w:rFonts w:ascii="Seravek ExtraLight" w:hAnsi="Seravek ExtraLight"/>
          <w:b/>
          <w:sz w:val="24"/>
          <w:szCs w:val="24"/>
          <w:u w:val="single"/>
        </w:rPr>
        <w:t xml:space="preserve"> </w:t>
      </w:r>
    </w:p>
    <w:p w14:paraId="60AF2447" w14:textId="26FC190B" w:rsidR="009F6693" w:rsidRPr="00705259" w:rsidRDefault="00705259" w:rsidP="00BF4089">
      <w:pPr>
        <w:pStyle w:val="ListParagraph"/>
        <w:rPr>
          <w:rFonts w:ascii="Seravek ExtraLight" w:hAnsi="Seravek ExtraLight"/>
          <w:sz w:val="24"/>
          <w:szCs w:val="24"/>
        </w:rPr>
      </w:pPr>
      <w:r w:rsidRPr="00705259">
        <w:rPr>
          <w:rFonts w:ascii="Seravek ExtraLight" w:hAnsi="Seravek ExtraLight"/>
          <w:sz w:val="24"/>
          <w:szCs w:val="24"/>
        </w:rPr>
        <w:t>The camera for this game uses an orthographic projection from a top-down (birds eye) view.</w:t>
      </w:r>
    </w:p>
    <w:p w14:paraId="3A0FA3EA" w14:textId="77777777" w:rsidR="00686D09" w:rsidRPr="00705259" w:rsidRDefault="00686D09" w:rsidP="00686D09">
      <w:pPr>
        <w:rPr>
          <w:rFonts w:ascii="Seravek ExtraLight" w:hAnsi="Seravek ExtraLight"/>
          <w:b/>
          <w:sz w:val="24"/>
          <w:szCs w:val="24"/>
        </w:rPr>
      </w:pPr>
    </w:p>
    <w:p w14:paraId="051025F9" w14:textId="77777777" w:rsidR="00BF4089" w:rsidRPr="001122FB" w:rsidRDefault="009F6693" w:rsidP="00BF408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  <w:u w:val="single"/>
        </w:rPr>
      </w:pPr>
      <w:r w:rsidRPr="001122FB">
        <w:rPr>
          <w:rFonts w:ascii="Seravek ExtraLight" w:hAnsi="Seravek ExtraLight"/>
          <w:b/>
          <w:sz w:val="24"/>
          <w:szCs w:val="24"/>
          <w:u w:val="single"/>
        </w:rPr>
        <w:t>Controls</w:t>
      </w:r>
    </w:p>
    <w:p w14:paraId="0E9D06C2" w14:textId="524F6BFD" w:rsidR="00686D09" w:rsidRDefault="001122FB" w:rsidP="001773E2">
      <w:pPr>
        <w:pStyle w:val="ListParagraph"/>
        <w:rPr>
          <w:rFonts w:ascii="Seravek ExtraLight" w:hAnsi="Seravek ExtraLight"/>
          <w:sz w:val="24"/>
          <w:szCs w:val="24"/>
        </w:rPr>
      </w:pPr>
      <w:r w:rsidRPr="001122FB">
        <w:rPr>
          <w:rFonts w:ascii="Seravek ExtraLight" w:hAnsi="Seravek ExtraLight"/>
          <w:sz w:val="24"/>
          <w:szCs w:val="24"/>
        </w:rPr>
        <w:t xml:space="preserve">The </w:t>
      </w:r>
      <w:r>
        <w:rPr>
          <w:rFonts w:ascii="Seravek ExtraLight" w:hAnsi="Seravek ExtraLight"/>
          <w:sz w:val="24"/>
          <w:szCs w:val="24"/>
        </w:rPr>
        <w:t xml:space="preserve">control of this game is with the mouse only. The mouse </w:t>
      </w:r>
      <w:r w:rsidR="00F57DC3">
        <w:rPr>
          <w:rFonts w:ascii="Seravek ExtraLight" w:hAnsi="Seravek ExtraLight"/>
          <w:sz w:val="24"/>
          <w:szCs w:val="24"/>
        </w:rPr>
        <w:t>allows</w:t>
      </w:r>
      <w:r>
        <w:rPr>
          <w:rFonts w:ascii="Seravek ExtraLight" w:hAnsi="Seravek ExtraLight"/>
          <w:sz w:val="24"/>
          <w:szCs w:val="24"/>
        </w:rPr>
        <w:t xml:space="preserve"> the player to move left to right across the bottom of the screen.</w:t>
      </w:r>
    </w:p>
    <w:p w14:paraId="7E99737F" w14:textId="77777777" w:rsidR="001773E2" w:rsidRPr="001773E2" w:rsidRDefault="001773E2" w:rsidP="001773E2">
      <w:pPr>
        <w:pStyle w:val="ListParagraph"/>
        <w:rPr>
          <w:rFonts w:ascii="Seravek ExtraLight" w:hAnsi="Seravek ExtraLight"/>
          <w:sz w:val="24"/>
          <w:szCs w:val="24"/>
        </w:rPr>
      </w:pPr>
    </w:p>
    <w:p w14:paraId="3918EEEF" w14:textId="641DAE3A" w:rsidR="009F6693" w:rsidRPr="0070525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b/>
          <w:sz w:val="24"/>
          <w:szCs w:val="24"/>
        </w:rPr>
        <w:t>Interface</w:t>
      </w:r>
      <w:r w:rsidR="00D668E0" w:rsidRPr="00705259">
        <w:rPr>
          <w:rFonts w:ascii="Seravek ExtraLight" w:hAnsi="Seravek ExtraLight"/>
          <w:b/>
          <w:sz w:val="24"/>
          <w:szCs w:val="24"/>
        </w:rPr>
        <w:t xml:space="preserve"> Sketch</w:t>
      </w:r>
    </w:p>
    <w:p w14:paraId="6AC1B689" w14:textId="77777777" w:rsidR="001773E2" w:rsidRDefault="001773E2" w:rsidP="00BF4089">
      <w:pPr>
        <w:pStyle w:val="ListParagraph"/>
        <w:rPr>
          <w:rFonts w:ascii="Seravek ExtraLight" w:hAnsi="Seravek ExtraLight"/>
          <w:i/>
          <w:sz w:val="24"/>
          <w:szCs w:val="24"/>
        </w:rPr>
      </w:pPr>
    </w:p>
    <w:p w14:paraId="248493EB" w14:textId="61B1C1A8" w:rsidR="001773E2" w:rsidRDefault="001773E2" w:rsidP="00BF4089">
      <w:pPr>
        <w:pStyle w:val="ListParagraph"/>
        <w:rPr>
          <w:rFonts w:ascii="Seravek ExtraLight" w:hAnsi="Seravek ExtraLight"/>
          <w:i/>
          <w:sz w:val="24"/>
          <w:szCs w:val="24"/>
        </w:rPr>
      </w:pPr>
      <w:r w:rsidRPr="001773E2">
        <w:rPr>
          <w:rFonts w:ascii="Seravek ExtraLight" w:hAnsi="Seravek ExtraLight"/>
          <w:i/>
          <w:noProof/>
          <w:sz w:val="24"/>
          <w:szCs w:val="24"/>
          <w:lang w:val="en-US" w:eastAsia="en-US"/>
        </w:rPr>
        <w:drawing>
          <wp:inline distT="0" distB="0" distL="0" distR="0" wp14:anchorId="7B5F3B05" wp14:editId="5862E77B">
            <wp:extent cx="3523615" cy="2622176"/>
            <wp:effectExtent l="76200" t="76200" r="159385" b="14668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92" cy="26228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2584C8" w14:textId="77777777" w:rsidR="00686D09" w:rsidRPr="00705259" w:rsidRDefault="00686D09" w:rsidP="00686D09">
      <w:pPr>
        <w:rPr>
          <w:rFonts w:ascii="Seravek ExtraLight" w:hAnsi="Seravek ExtraLight"/>
          <w:b/>
          <w:sz w:val="24"/>
          <w:szCs w:val="24"/>
        </w:rPr>
      </w:pPr>
    </w:p>
    <w:p w14:paraId="1763A1C9" w14:textId="77777777" w:rsidR="009F6693" w:rsidRPr="00801DB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</w:rPr>
      </w:pPr>
      <w:r w:rsidRPr="00801DB9">
        <w:rPr>
          <w:rFonts w:ascii="Seravek ExtraLight" w:hAnsi="Seravek ExtraLight"/>
          <w:b/>
          <w:sz w:val="24"/>
          <w:szCs w:val="24"/>
        </w:rPr>
        <w:t>Menu and Screen Descriptions</w:t>
      </w:r>
    </w:p>
    <w:p w14:paraId="6442472D" w14:textId="77777777" w:rsidR="00BF4089" w:rsidRPr="003F0E0E" w:rsidRDefault="00BF4089" w:rsidP="00BF4089">
      <w:pPr>
        <w:pStyle w:val="ListParagraph"/>
        <w:rPr>
          <w:rFonts w:ascii="Seravek ExtraLight" w:hAnsi="Seravek ExtraLight"/>
          <w:i/>
          <w:sz w:val="24"/>
          <w:szCs w:val="24"/>
        </w:rPr>
      </w:pPr>
      <w:r w:rsidRPr="003F0E0E">
        <w:rPr>
          <w:rFonts w:ascii="Seravek ExtraLight" w:hAnsi="Seravek ExtraLight"/>
          <w:i/>
          <w:sz w:val="24"/>
          <w:szCs w:val="24"/>
        </w:rPr>
        <w:t>(Include additional screen shots and accompanying descriptions for any menus and additional screen)</w:t>
      </w:r>
    </w:p>
    <w:p w14:paraId="05231477" w14:textId="77777777" w:rsidR="00686D09" w:rsidRPr="00801DB9" w:rsidRDefault="00686D09" w:rsidP="00686D09">
      <w:pPr>
        <w:rPr>
          <w:rFonts w:ascii="Seravek ExtraLight" w:hAnsi="Seravek ExtraLight"/>
          <w:b/>
          <w:sz w:val="24"/>
          <w:szCs w:val="24"/>
        </w:rPr>
      </w:pPr>
    </w:p>
    <w:p w14:paraId="2ADE37F7" w14:textId="77777777" w:rsidR="00F57DC3" w:rsidRPr="00801DB9" w:rsidRDefault="009F6693" w:rsidP="00F57DC3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  <w:u w:val="single"/>
        </w:rPr>
      </w:pPr>
      <w:r w:rsidRPr="00801DB9">
        <w:rPr>
          <w:rFonts w:ascii="Seravek ExtraLight" w:hAnsi="Seravek ExtraLight"/>
          <w:b/>
          <w:sz w:val="24"/>
          <w:szCs w:val="24"/>
          <w:u w:val="single"/>
        </w:rPr>
        <w:t>Characters</w:t>
      </w:r>
    </w:p>
    <w:p w14:paraId="592B1D00" w14:textId="7D976D66" w:rsidR="00686D09" w:rsidRPr="003F0E0E" w:rsidRDefault="00565DAA" w:rsidP="00F57DC3">
      <w:pPr>
        <w:pStyle w:val="ListParagraph"/>
        <w:rPr>
          <w:rFonts w:ascii="Seravek ExtraLight" w:hAnsi="Seravek ExtraLight"/>
          <w:i/>
          <w:sz w:val="24"/>
          <w:szCs w:val="24"/>
        </w:rPr>
      </w:pPr>
      <w:r w:rsidRPr="003F0E0E">
        <w:rPr>
          <w:rFonts w:ascii="Seravek ExtraLight" w:hAnsi="Seravek ExtraLight"/>
          <w:i/>
          <w:sz w:val="24"/>
          <w:szCs w:val="24"/>
        </w:rPr>
        <w:t xml:space="preserve">The player’s avatar is a simple </w:t>
      </w:r>
      <w:r w:rsidR="00F57DC3" w:rsidRPr="003F0E0E">
        <w:rPr>
          <w:rFonts w:ascii="Seravek ExtraLight" w:hAnsi="Seravek ExtraLight"/>
          <w:i/>
          <w:sz w:val="24"/>
          <w:szCs w:val="24"/>
        </w:rPr>
        <w:t>colourful</w:t>
      </w:r>
      <w:r w:rsidRPr="003F0E0E">
        <w:rPr>
          <w:rFonts w:ascii="Seravek ExtraLight" w:hAnsi="Seravek ExtraLight"/>
          <w:i/>
          <w:sz w:val="24"/>
          <w:szCs w:val="24"/>
        </w:rPr>
        <w:t xml:space="preserve"> space ship that seems to fly over a scrolling </w:t>
      </w:r>
      <w:r w:rsidR="00F57DC3" w:rsidRPr="003F0E0E">
        <w:rPr>
          <w:rFonts w:ascii="Seravek ExtraLight" w:hAnsi="Seravek ExtraLight"/>
          <w:i/>
          <w:sz w:val="24"/>
          <w:szCs w:val="24"/>
        </w:rPr>
        <w:t>colourful</w:t>
      </w:r>
      <w:r w:rsidRPr="003F0E0E">
        <w:rPr>
          <w:rFonts w:ascii="Seravek ExtraLight" w:hAnsi="Seravek ExtraLight"/>
          <w:i/>
          <w:sz w:val="24"/>
          <w:szCs w:val="24"/>
        </w:rPr>
        <w:t xml:space="preserve"> world. </w:t>
      </w:r>
      <w:r w:rsidR="00C86649" w:rsidRPr="003F0E0E">
        <w:rPr>
          <w:rFonts w:ascii="Seravek ExtraLight" w:hAnsi="Seravek ExtraLight"/>
          <w:i/>
          <w:sz w:val="24"/>
          <w:szCs w:val="24"/>
        </w:rPr>
        <w:t>The player’s movement is limited (right to left only) to increase the challenge level of the game.</w:t>
      </w:r>
    </w:p>
    <w:p w14:paraId="79AAE618" w14:textId="77777777" w:rsidR="00841E8B" w:rsidRPr="00801DB9" w:rsidRDefault="00841E8B" w:rsidP="00F57DC3">
      <w:pPr>
        <w:pStyle w:val="ListParagraph"/>
        <w:rPr>
          <w:rFonts w:ascii="Seravek ExtraLight" w:hAnsi="Seravek ExtraLight"/>
          <w:b/>
          <w:sz w:val="24"/>
          <w:szCs w:val="24"/>
        </w:rPr>
      </w:pPr>
    </w:p>
    <w:p w14:paraId="3142698A" w14:textId="77777777" w:rsidR="009F6693" w:rsidRPr="00801DB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  <w:u w:val="single"/>
        </w:rPr>
      </w:pPr>
      <w:r w:rsidRPr="00801DB9">
        <w:rPr>
          <w:rFonts w:ascii="Seravek ExtraLight" w:hAnsi="Seravek ExtraLight"/>
          <w:b/>
          <w:sz w:val="24"/>
          <w:szCs w:val="24"/>
          <w:u w:val="single"/>
        </w:rPr>
        <w:t>Enemies</w:t>
      </w:r>
    </w:p>
    <w:p w14:paraId="236A7FAD" w14:textId="3D09BC56" w:rsidR="00686D09" w:rsidRPr="003F0E0E" w:rsidRDefault="00841E8B" w:rsidP="007B7D35">
      <w:pPr>
        <w:pStyle w:val="ListParagraph"/>
        <w:rPr>
          <w:rFonts w:ascii="Seravek ExtraLight" w:hAnsi="Seravek ExtraLight"/>
          <w:i/>
          <w:sz w:val="24"/>
          <w:szCs w:val="24"/>
        </w:rPr>
      </w:pPr>
      <w:r w:rsidRPr="003F0E0E">
        <w:rPr>
          <w:rFonts w:ascii="Seravek ExtraLight" w:hAnsi="Seravek ExtraLight"/>
          <w:i/>
          <w:sz w:val="24"/>
          <w:szCs w:val="24"/>
        </w:rPr>
        <w:t xml:space="preserve">The enimies of this game are killer Relics that the player must avoid. Besides, there is enimy space ship to kill players. We will add animated lightening if time allows. </w:t>
      </w:r>
    </w:p>
    <w:p w14:paraId="398B0449" w14:textId="77777777" w:rsidR="007B7D35" w:rsidRPr="00801DB9" w:rsidRDefault="007B7D35" w:rsidP="007B7D35">
      <w:pPr>
        <w:pStyle w:val="ListParagraph"/>
        <w:rPr>
          <w:rFonts w:ascii="Seravek ExtraLight" w:hAnsi="Seravek ExtraLight"/>
          <w:sz w:val="24"/>
          <w:szCs w:val="24"/>
        </w:rPr>
      </w:pPr>
    </w:p>
    <w:p w14:paraId="47B0DDFF" w14:textId="77777777" w:rsidR="009F6693" w:rsidRPr="00801DB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  <w:u w:val="single"/>
        </w:rPr>
      </w:pPr>
      <w:r w:rsidRPr="00801DB9">
        <w:rPr>
          <w:rFonts w:ascii="Seravek ExtraLight" w:hAnsi="Seravek ExtraLight"/>
          <w:b/>
          <w:sz w:val="24"/>
          <w:szCs w:val="24"/>
          <w:u w:val="single"/>
        </w:rPr>
        <w:t>Items</w:t>
      </w:r>
    </w:p>
    <w:p w14:paraId="5EE05573" w14:textId="2C1F3431" w:rsidR="00686D09" w:rsidRPr="003F0E0E" w:rsidRDefault="007B7D35" w:rsidP="00801DB9">
      <w:pPr>
        <w:pStyle w:val="ListParagraph"/>
        <w:rPr>
          <w:rFonts w:ascii="Seravek ExtraLight" w:hAnsi="Seravek ExtraLight"/>
          <w:i/>
          <w:sz w:val="24"/>
          <w:szCs w:val="24"/>
        </w:rPr>
      </w:pPr>
      <w:r w:rsidRPr="003F0E0E">
        <w:rPr>
          <w:rFonts w:ascii="Seravek ExtraLight" w:hAnsi="Seravek ExtraLight"/>
          <w:i/>
          <w:sz w:val="24"/>
          <w:szCs w:val="24"/>
        </w:rPr>
        <w:t xml:space="preserve">The player’s main pickup is power Relic and </w:t>
      </w:r>
      <w:r w:rsidR="00801DB9" w:rsidRPr="003F0E0E">
        <w:rPr>
          <w:rFonts w:ascii="Seravek ExtraLight" w:hAnsi="Seravek ExtraLight"/>
          <w:i/>
          <w:sz w:val="24"/>
          <w:szCs w:val="24"/>
        </w:rPr>
        <w:t>killing eminy ships to gain points.</w:t>
      </w:r>
    </w:p>
    <w:p w14:paraId="44220ADA" w14:textId="77777777" w:rsidR="00801DB9" w:rsidRPr="00801DB9" w:rsidRDefault="00801DB9" w:rsidP="00801DB9">
      <w:pPr>
        <w:pStyle w:val="ListParagraph"/>
        <w:rPr>
          <w:rFonts w:ascii="Seravek ExtraLight" w:hAnsi="Seravek ExtraLight"/>
          <w:sz w:val="24"/>
          <w:szCs w:val="24"/>
        </w:rPr>
      </w:pPr>
    </w:p>
    <w:p w14:paraId="5F3AF737" w14:textId="77777777" w:rsidR="00686D0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  <w:u w:val="single"/>
        </w:rPr>
      </w:pPr>
      <w:r w:rsidRPr="00801DB9">
        <w:rPr>
          <w:rFonts w:ascii="Seravek ExtraLight" w:hAnsi="Seravek ExtraLight"/>
          <w:b/>
          <w:sz w:val="24"/>
          <w:szCs w:val="24"/>
          <w:u w:val="single"/>
        </w:rPr>
        <w:t>Scoring</w:t>
      </w:r>
    </w:p>
    <w:p w14:paraId="57FF691F" w14:textId="5588F309" w:rsidR="00686D09" w:rsidRPr="003F0E0E" w:rsidRDefault="00801DB9" w:rsidP="003F0E0E">
      <w:pPr>
        <w:pStyle w:val="ListParagraph"/>
        <w:jc w:val="both"/>
        <w:rPr>
          <w:rFonts w:ascii="Seravek ExtraLight" w:hAnsi="Seravek ExtraLight"/>
          <w:i/>
          <w:sz w:val="24"/>
          <w:szCs w:val="24"/>
        </w:rPr>
      </w:pPr>
      <w:r w:rsidRPr="003F0E0E">
        <w:rPr>
          <w:rFonts w:ascii="Seravek ExtraLight" w:hAnsi="Seravek ExtraLight"/>
          <w:i/>
          <w:sz w:val="24"/>
          <w:szCs w:val="24"/>
        </w:rPr>
        <w:t xml:space="preserve">The player score points when grab power Relic and kills enemy space ship. Each power Relic gives 100 points and killing each enemy space ship gives 50 points. </w:t>
      </w:r>
      <w:r w:rsidR="000F4BF5" w:rsidRPr="003F0E0E">
        <w:rPr>
          <w:rFonts w:ascii="Seravek ExtraLight" w:hAnsi="Seravek ExtraLight"/>
          <w:i/>
          <w:sz w:val="24"/>
          <w:szCs w:val="24"/>
        </w:rPr>
        <w:t xml:space="preserve">The player starts with 5 lives. Each killier Relic grabing </w:t>
      </w:r>
      <w:r w:rsidR="00957C2D" w:rsidRPr="003F0E0E">
        <w:rPr>
          <w:rFonts w:ascii="Seravek ExtraLight" w:hAnsi="Seravek ExtraLight"/>
          <w:i/>
          <w:sz w:val="24"/>
          <w:szCs w:val="24"/>
        </w:rPr>
        <w:t>or 3 enemy shooting hits makes one life down.</w:t>
      </w:r>
    </w:p>
    <w:p w14:paraId="01E08FB1" w14:textId="77777777" w:rsidR="00E17D7F" w:rsidRPr="00E17D7F" w:rsidRDefault="00E17D7F" w:rsidP="00E17D7F">
      <w:pPr>
        <w:pStyle w:val="ListParagraph"/>
        <w:rPr>
          <w:rFonts w:ascii="Seravek ExtraLight" w:hAnsi="Seravek ExtraLight"/>
          <w:sz w:val="24"/>
          <w:szCs w:val="24"/>
        </w:rPr>
      </w:pPr>
    </w:p>
    <w:p w14:paraId="7C709F14" w14:textId="77777777" w:rsidR="005C2F0F" w:rsidRPr="00705259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b/>
          <w:sz w:val="24"/>
          <w:szCs w:val="24"/>
        </w:rPr>
        <w:t xml:space="preserve">Sound </w:t>
      </w:r>
      <w:r w:rsidR="003E1D34" w:rsidRPr="00705259">
        <w:rPr>
          <w:rFonts w:ascii="Seravek ExtraLight" w:hAnsi="Seravek ExtraLight"/>
          <w:b/>
          <w:sz w:val="24"/>
          <w:szCs w:val="24"/>
        </w:rPr>
        <w:t>Index</w:t>
      </w:r>
    </w:p>
    <w:p w14:paraId="0793B3C9" w14:textId="77777777" w:rsidR="005C2F0F" w:rsidRPr="00705259" w:rsidRDefault="005C2F0F" w:rsidP="005C2F0F">
      <w:pPr>
        <w:pStyle w:val="ListParagraph"/>
        <w:spacing w:after="0"/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i/>
          <w:sz w:val="24"/>
          <w:szCs w:val="24"/>
        </w:rPr>
        <w:t>(Include an index of all your sound clips)</w:t>
      </w:r>
    </w:p>
    <w:p w14:paraId="4864E0B0" w14:textId="77777777" w:rsidR="00C41472" w:rsidRPr="00705259" w:rsidRDefault="00C41472" w:rsidP="00C41472">
      <w:pPr>
        <w:pStyle w:val="ListParagraph"/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b/>
          <w:sz w:val="24"/>
          <w:szCs w:val="24"/>
        </w:rPr>
        <w:t>----Excel sheet screen shot</w:t>
      </w:r>
    </w:p>
    <w:p w14:paraId="610CA264" w14:textId="77777777" w:rsidR="00686D09" w:rsidRPr="00705259" w:rsidRDefault="00686D09" w:rsidP="00686D09">
      <w:pPr>
        <w:rPr>
          <w:rFonts w:ascii="Seravek ExtraLight" w:hAnsi="Seravek ExtraLight"/>
          <w:b/>
          <w:sz w:val="24"/>
          <w:szCs w:val="24"/>
        </w:rPr>
      </w:pPr>
    </w:p>
    <w:p w14:paraId="3CBECA18" w14:textId="77777777" w:rsidR="009F6693" w:rsidRPr="0070525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b/>
          <w:sz w:val="24"/>
          <w:szCs w:val="24"/>
        </w:rPr>
        <w:t xml:space="preserve">Story </w:t>
      </w:r>
      <w:r w:rsidR="003E1D34" w:rsidRPr="00705259">
        <w:rPr>
          <w:rFonts w:ascii="Seravek ExtraLight" w:hAnsi="Seravek ExtraLight"/>
          <w:b/>
          <w:sz w:val="24"/>
          <w:szCs w:val="24"/>
        </w:rPr>
        <w:t>Index</w:t>
      </w:r>
    </w:p>
    <w:p w14:paraId="7E5BC68B" w14:textId="5D5287C8" w:rsidR="005C2F0F" w:rsidRPr="00705259" w:rsidRDefault="003F0E0E" w:rsidP="005C2F0F">
      <w:pPr>
        <w:pStyle w:val="ListParagraph"/>
        <w:rPr>
          <w:rFonts w:ascii="Seravek ExtraLight" w:hAnsi="Seravek ExtraLight"/>
          <w:i/>
          <w:sz w:val="24"/>
          <w:szCs w:val="24"/>
        </w:rPr>
      </w:pPr>
      <w:r>
        <w:rPr>
          <w:rFonts w:ascii="Seravek ExtraLight" w:hAnsi="Seravek ExtraLight"/>
          <w:i/>
          <w:sz w:val="24"/>
          <w:szCs w:val="24"/>
        </w:rPr>
        <w:t xml:space="preserve">A planet inside colorful Andromind galaxy has been covered by black power and </w:t>
      </w:r>
      <w:r w:rsidR="00F07C11">
        <w:rPr>
          <w:rFonts w:ascii="Seravek ExtraLight" w:hAnsi="Seravek ExtraLight"/>
          <w:i/>
          <w:sz w:val="24"/>
          <w:szCs w:val="24"/>
        </w:rPr>
        <w:t>Avatar has got mission to fight against black power to rescucue colorful world. This is the story of Fight for Colors, colors of life.</w:t>
      </w:r>
    </w:p>
    <w:p w14:paraId="21DCBBCF" w14:textId="77777777" w:rsidR="00686D09" w:rsidRPr="00705259" w:rsidRDefault="00686D09" w:rsidP="00686D09">
      <w:pPr>
        <w:rPr>
          <w:rFonts w:ascii="Seravek ExtraLight" w:hAnsi="Seravek ExtraLight"/>
          <w:b/>
          <w:sz w:val="24"/>
          <w:szCs w:val="24"/>
        </w:rPr>
      </w:pPr>
      <w:bookmarkStart w:id="0" w:name="_GoBack"/>
      <w:bookmarkEnd w:id="0"/>
    </w:p>
    <w:p w14:paraId="2C1DAAAC" w14:textId="77777777" w:rsidR="009F6693" w:rsidRPr="0070525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b/>
          <w:sz w:val="24"/>
          <w:szCs w:val="24"/>
        </w:rPr>
        <w:t xml:space="preserve">Art </w:t>
      </w:r>
      <w:r w:rsidR="005C2F0F" w:rsidRPr="00705259">
        <w:rPr>
          <w:rFonts w:ascii="Seravek ExtraLight" w:hAnsi="Seravek ExtraLight"/>
          <w:b/>
          <w:sz w:val="24"/>
          <w:szCs w:val="24"/>
        </w:rPr>
        <w:t xml:space="preserve">/ Multimedia </w:t>
      </w:r>
      <w:r w:rsidR="003E1D34" w:rsidRPr="00705259">
        <w:rPr>
          <w:rFonts w:ascii="Seravek ExtraLight" w:hAnsi="Seravek ExtraLight"/>
          <w:b/>
          <w:sz w:val="24"/>
          <w:szCs w:val="24"/>
        </w:rPr>
        <w:t>Index</w:t>
      </w:r>
    </w:p>
    <w:p w14:paraId="31443217" w14:textId="42426B16" w:rsidR="00686D09" w:rsidRPr="00705259" w:rsidRDefault="00A02AFB" w:rsidP="00686D09">
      <w:pPr>
        <w:rPr>
          <w:rFonts w:ascii="Seravek ExtraLight" w:hAnsi="Seravek ExtraLight"/>
          <w:b/>
          <w:sz w:val="24"/>
          <w:szCs w:val="24"/>
        </w:rPr>
      </w:pPr>
      <w:r>
        <w:rPr>
          <w:rFonts w:ascii="Seravek ExtraLight" w:hAnsi="Seravek ExtraLight"/>
          <w:i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8A1D609" wp14:editId="0DEC5C61">
            <wp:extent cx="3492500" cy="3554378"/>
            <wp:effectExtent l="0" t="0" r="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24" cy="3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74B3" w14:textId="77777777" w:rsidR="009F6693" w:rsidRPr="0070525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b/>
          <w:sz w:val="24"/>
          <w:szCs w:val="24"/>
        </w:rPr>
        <w:t>Design Notes</w:t>
      </w:r>
    </w:p>
    <w:p w14:paraId="3083B06C" w14:textId="77777777" w:rsidR="005C2F0F" w:rsidRPr="00705259" w:rsidRDefault="005C2F0F" w:rsidP="005C2F0F">
      <w:pPr>
        <w:pStyle w:val="ListParagraph"/>
        <w:rPr>
          <w:rFonts w:ascii="Seravek ExtraLight" w:hAnsi="Seravek ExtraLight"/>
          <w:i/>
          <w:sz w:val="24"/>
          <w:szCs w:val="24"/>
        </w:rPr>
      </w:pPr>
      <w:r w:rsidRPr="00705259">
        <w:rPr>
          <w:rFonts w:ascii="Seravek ExtraLight" w:hAnsi="Seravek ExtraLight"/>
          <w:i/>
          <w:sz w:val="24"/>
          <w:szCs w:val="24"/>
        </w:rPr>
        <w:t>(Include additional design notes here)</w:t>
      </w:r>
    </w:p>
    <w:p w14:paraId="4713FE51" w14:textId="77777777" w:rsidR="00686D09" w:rsidRPr="00705259" w:rsidRDefault="00686D09" w:rsidP="00686D09">
      <w:pPr>
        <w:rPr>
          <w:rFonts w:ascii="Seravek ExtraLight" w:hAnsi="Seravek ExtraLight"/>
          <w:b/>
          <w:sz w:val="24"/>
          <w:szCs w:val="24"/>
        </w:rPr>
      </w:pPr>
    </w:p>
    <w:p w14:paraId="65105685" w14:textId="77777777" w:rsidR="009F6693" w:rsidRPr="00705259" w:rsidRDefault="009F6693" w:rsidP="00686D09">
      <w:pPr>
        <w:pStyle w:val="ListParagraph"/>
        <w:numPr>
          <w:ilvl w:val="0"/>
          <w:numId w:val="1"/>
        </w:numPr>
        <w:rPr>
          <w:rFonts w:ascii="Seravek ExtraLight" w:hAnsi="Seravek ExtraLight"/>
          <w:b/>
          <w:sz w:val="24"/>
          <w:szCs w:val="24"/>
        </w:rPr>
      </w:pPr>
      <w:r w:rsidRPr="00705259">
        <w:rPr>
          <w:rFonts w:ascii="Seravek ExtraLight" w:hAnsi="Seravek ExtraLight"/>
          <w:b/>
          <w:sz w:val="24"/>
          <w:szCs w:val="24"/>
        </w:rPr>
        <w:t>Future Features</w:t>
      </w:r>
    </w:p>
    <w:p w14:paraId="3ED41823" w14:textId="77777777" w:rsidR="005C2F0F" w:rsidRPr="00705259" w:rsidRDefault="005C2F0F" w:rsidP="005C2F0F">
      <w:pPr>
        <w:pStyle w:val="ListParagraph"/>
        <w:rPr>
          <w:rFonts w:ascii="Seravek ExtraLight" w:hAnsi="Seravek ExtraLight"/>
          <w:i/>
          <w:sz w:val="24"/>
          <w:szCs w:val="24"/>
        </w:rPr>
      </w:pPr>
      <w:r w:rsidRPr="00705259">
        <w:rPr>
          <w:rFonts w:ascii="Seravek ExtraLight" w:hAnsi="Seravek ExtraLight"/>
          <w:i/>
          <w:sz w:val="24"/>
          <w:szCs w:val="24"/>
        </w:rPr>
        <w:t>(Include any future features that are planned to be implemented)</w:t>
      </w:r>
    </w:p>
    <w:sectPr w:rsidR="005C2F0F" w:rsidRPr="00705259" w:rsidSect="008E601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ED244E" w14:textId="77777777" w:rsidR="003F0E0E" w:rsidRDefault="003F0E0E" w:rsidP="00C152DC">
      <w:pPr>
        <w:spacing w:after="0" w:line="240" w:lineRule="auto"/>
      </w:pPr>
      <w:r>
        <w:separator/>
      </w:r>
    </w:p>
  </w:endnote>
  <w:endnote w:type="continuationSeparator" w:id="0">
    <w:p w14:paraId="155B3233" w14:textId="77777777" w:rsidR="003F0E0E" w:rsidRDefault="003F0E0E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ravek ExtraLight">
    <w:panose1 w:val="020B0503040000020004"/>
    <w:charset w:val="00"/>
    <w:family w:val="auto"/>
    <w:pitch w:val="variable"/>
    <w:sig w:usb0="A00000EF" w:usb1="5000207B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8DA3F" w14:textId="0E35F78B" w:rsidR="003F0E0E" w:rsidRDefault="003F0E0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</w:t>
    </w:r>
    <w:r>
      <w:rPr>
        <w:rFonts w:asciiTheme="majorHAnsi" w:hAnsiTheme="majorHAnsi"/>
        <w:b/>
      </w:rPr>
      <w:t>ersion Number 01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07C11" w:rsidRPr="00F07C11">
      <w:rPr>
        <w:rFonts w:asciiTheme="majorHAnsi" w:hAnsiTheme="majorHAnsi"/>
        <w:noProof/>
      </w:rPr>
      <w:t>6</w:t>
    </w:r>
    <w:r>
      <w:rPr>
        <w:rFonts w:asciiTheme="majorHAnsi" w:hAnsiTheme="majorHAnsi"/>
        <w:noProof/>
      </w:rPr>
      <w:fldChar w:fldCharType="end"/>
    </w:r>
  </w:p>
  <w:p w14:paraId="2679912F" w14:textId="77777777" w:rsidR="003F0E0E" w:rsidRDefault="003F0E0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29B911" w14:textId="77777777" w:rsidR="003F0E0E" w:rsidRDefault="003F0E0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Content>
        <w:r>
          <w:rPr>
            <w:rFonts w:asciiTheme="majorHAnsi" w:hAnsiTheme="majorHAnsi"/>
          </w:rPr>
          <w:t>[Type text]</w:t>
        </w:r>
      </w:sdtContent>
    </w:sdt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07C11" w:rsidRPr="00F07C11">
      <w:rPr>
        <w:rFonts w:asciiTheme="majorHAnsi" w:hAnsiTheme="majorHAnsi"/>
        <w:noProof/>
      </w:rPr>
      <w:t>5</w:t>
    </w:r>
    <w:r>
      <w:rPr>
        <w:rFonts w:asciiTheme="majorHAnsi" w:hAnsiTheme="majorHAnsi"/>
        <w:noProof/>
      </w:rPr>
      <w:fldChar w:fldCharType="end"/>
    </w:r>
  </w:p>
  <w:p w14:paraId="09AD8298" w14:textId="77777777" w:rsidR="003F0E0E" w:rsidRDefault="003F0E0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A3CB0C" w14:textId="77777777" w:rsidR="003F0E0E" w:rsidRDefault="003F0E0E" w:rsidP="00C152DC">
      <w:pPr>
        <w:spacing w:after="0" w:line="240" w:lineRule="auto"/>
      </w:pPr>
      <w:r>
        <w:separator/>
      </w:r>
    </w:p>
  </w:footnote>
  <w:footnote w:type="continuationSeparator" w:id="0">
    <w:p w14:paraId="7339C194" w14:textId="77777777" w:rsidR="003F0E0E" w:rsidRDefault="003F0E0E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3F0E0E" w14:paraId="4031D5C0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E5B42A5" w14:textId="77777777" w:rsidR="003F0E0E" w:rsidRDefault="003F0E0E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E36C0A" w:themeColor="accent6" w:themeShade="BF"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Pr="004A463E">
                <w:rPr>
                  <w:b/>
                  <w:bCs/>
                  <w:caps/>
                  <w:color w:val="E36C0A" w:themeColor="accent6" w:themeShade="BF"/>
                  <w:sz w:val="24"/>
                  <w:szCs w:val="24"/>
                  <w:lang w:val="en-US"/>
                </w:rPr>
                <w:t>FIGHT FOR COLORS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9-27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6E1895A5" w14:textId="64508B64" w:rsidR="003F0E0E" w:rsidRDefault="003F0E0E" w:rsidP="004A463E">
              <w:pPr>
                <w:pStyle w:val="Header"/>
                <w:rPr>
                  <w:color w:val="FFFFFF" w:themeColor="background1"/>
                </w:rPr>
              </w:pPr>
              <w:r w:rsidRPr="004A463E">
                <w:rPr>
                  <w:color w:val="FFFFFF" w:themeColor="background1"/>
                  <w:lang w:val="en-US"/>
                </w:rPr>
                <w:t>September 27, 2016</w:t>
              </w:r>
            </w:p>
          </w:tc>
        </w:sdtContent>
      </w:sdt>
    </w:tr>
  </w:tbl>
  <w:p w14:paraId="52E1F580" w14:textId="77777777" w:rsidR="003F0E0E" w:rsidRDefault="003F0E0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3F0E0E" w14:paraId="6A77085D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9-27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66AA469D" w14:textId="77CB3229" w:rsidR="003F0E0E" w:rsidRPr="00C152DC" w:rsidRDefault="003F0E0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September 27,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2D63D88B" w14:textId="3D331F04" w:rsidR="003F0E0E" w:rsidRDefault="003F0E0E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E36C0A" w:themeColor="accent6" w:themeShade="BF"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Pr="004A463E">
                <w:rPr>
                  <w:b/>
                  <w:bCs/>
                  <w:caps/>
                  <w:color w:val="E36C0A" w:themeColor="accent6" w:themeShade="BF"/>
                  <w:sz w:val="24"/>
                  <w:szCs w:val="24"/>
                  <w:lang w:val="en-US"/>
                </w:rPr>
                <w:t>FIGHT FOR COLORS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7388B6A4" w14:textId="77777777" w:rsidR="003F0E0E" w:rsidRDefault="003F0E0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9"/>
  <w:displayBackgroundShape/>
  <w:proofState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80D8D"/>
    <w:rsid w:val="000F4BF5"/>
    <w:rsid w:val="001122FB"/>
    <w:rsid w:val="001773E2"/>
    <w:rsid w:val="0021130D"/>
    <w:rsid w:val="003E1D34"/>
    <w:rsid w:val="003E1D56"/>
    <w:rsid w:val="003E7892"/>
    <w:rsid w:val="003F0E0E"/>
    <w:rsid w:val="00420F46"/>
    <w:rsid w:val="00442FA1"/>
    <w:rsid w:val="004A463E"/>
    <w:rsid w:val="004D5F65"/>
    <w:rsid w:val="0052734F"/>
    <w:rsid w:val="00565DAA"/>
    <w:rsid w:val="005752EA"/>
    <w:rsid w:val="005C2F0F"/>
    <w:rsid w:val="00686D09"/>
    <w:rsid w:val="00690B9D"/>
    <w:rsid w:val="00691022"/>
    <w:rsid w:val="006E0932"/>
    <w:rsid w:val="00705259"/>
    <w:rsid w:val="00744BAC"/>
    <w:rsid w:val="00775232"/>
    <w:rsid w:val="007B7D35"/>
    <w:rsid w:val="007D2A8E"/>
    <w:rsid w:val="00801DB9"/>
    <w:rsid w:val="00841E8B"/>
    <w:rsid w:val="008C6B2D"/>
    <w:rsid w:val="008E601F"/>
    <w:rsid w:val="008F3C94"/>
    <w:rsid w:val="00953C99"/>
    <w:rsid w:val="00957C2D"/>
    <w:rsid w:val="00996533"/>
    <w:rsid w:val="009A4D42"/>
    <w:rsid w:val="009F6693"/>
    <w:rsid w:val="00A02AFB"/>
    <w:rsid w:val="00AA765B"/>
    <w:rsid w:val="00AD223E"/>
    <w:rsid w:val="00BF4089"/>
    <w:rsid w:val="00C152DC"/>
    <w:rsid w:val="00C41472"/>
    <w:rsid w:val="00C86649"/>
    <w:rsid w:val="00D668E0"/>
    <w:rsid w:val="00D82416"/>
    <w:rsid w:val="00E17D7F"/>
    <w:rsid w:val="00E6288B"/>
    <w:rsid w:val="00EB6F93"/>
    <w:rsid w:val="00F07C11"/>
    <w:rsid w:val="00F32E32"/>
    <w:rsid w:val="00F35C9E"/>
    <w:rsid w:val="00F362D0"/>
    <w:rsid w:val="00F57DC3"/>
    <w:rsid w:val="00FB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0796C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7752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7752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settings" Target="settings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png"/><Relationship Id="rId14" Type="http://schemas.openxmlformats.org/officeDocument/2006/relationships/image" Target="media/image10.png"/><Relationship Id="rId15" Type="http://schemas.openxmlformats.org/officeDocument/2006/relationships/hyperlink" Target="https://github.com/300872772/COMP305-F2016-Assignment1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2016-09-27T00:00:00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E9757AF6-1EC2-494A-9599-2A2C08113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\Users\Thomas\AppData\Roaming\Microsoft\Templates\TP030000466.dotx</Template>
  <TotalTime>150</TotalTime>
  <Pages>6</Pages>
  <Words>374</Words>
  <Characters>2134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MAMUN’S GAME STUDIO</Company>
  <LinksUpToDate>false</LinksUpToDate>
  <CharactersWithSpaces>2503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FIGHT FOR COLORS</dc:title>
  <dc:creator>MD MAMUNUR RAHMAN</dc:creator>
  <cp:lastModifiedBy>Md Mamunur Rahman</cp:lastModifiedBy>
  <cp:revision>16</cp:revision>
  <dcterms:created xsi:type="dcterms:W3CDTF">2016-09-24T13:57:00Z</dcterms:created>
  <dcterms:modified xsi:type="dcterms:W3CDTF">2016-10-01T05:35:00Z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